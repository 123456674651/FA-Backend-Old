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74.43104352386px;height:110px" stroked="f" filled="f">
                  <v:imagedata r:id="rId16"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7"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174.43104352386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43104352386px;height:110px" stroked="f" filled="f">
                  <v:imagedata r:id="rId17"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43104352386px;height:110px" stroked="f" filled="f">
                  <v:imagedata r:id="rId18"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44933920705px;height:110px" stroked="f" filled="f">
                  <v:imagedata r:id="rId19"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pict>
          <v:shape type="#_x0000_t75" style="width:174.43104352386px;height:110px" stroked="f" filled="f">
            <v:imagedata r:id="rId16" o:title=""/>
          </v:shape>
        </w:pict>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43104352386px;height:110px" stroked="f" filled="f">
            <v:imagedata r:id="rId17"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87</TotalTime>
  <Application>LibreOffice/26.2.1.2$Windows_X86_64 LibreOffice_project/620$Build-2</Application>
  <AppVersion>15.0000</AppVersion>
  <Pages>11</Pages>
  <Words>1113</Words>
  <Characters>5663</Characters>
  <CharactersWithSpaces>6686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2026-07-04T18:37:43Z</dcterms:modified>
  <cp:revision>24</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