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300px;height:189.18650793651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300px;height:189.18650793651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300px;height:189.18650793651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300px;height:189.16666666667px" stroked="f" filled="f">
                  <v:imagedata r:id="rId20" o:title=""/>
                </v:shape>
              </w:pict>
              <w:t/>
              <w:br/>
            </w:r>
            <w:r>
              <w:rPr/>
              <w:br/>
            </w:r>
          </w:p>
        </w:tc>
      </w:tr>
    </w:tbl>
    <w:p>
      <w:pPr>
        <w:pStyle w:val="Normal"/>
        <w:bidi w:val="0"/>
        <w:spacing w:lineRule="auto" w:line="276"/>
        <w:ind w:hanging="0" w:left="0" w:right="0"/>
        <w:rPr/>
      </w:pPr>
      <w:r>
        <w:rPr/>
      </w:r>
    </w:p>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112</TotalTime>
  <Application>LibreOffice/26.2.1.2$Windows_X86_64 LibreOffice_project/620$Build-2</Application>
  <AppVersion>15.0000</AppVersion>
  <Pages>10</Pages>
  <Words>1109</Words>
  <Characters>5626</Characters>
  <CharactersWithSpaces>6649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2026-07-04T19:02:48Z</dcterms:modified>
  <cp:revision>35</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