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/home/fastagreements-app/htdocs/app.fastagreements.ai/storage/app/tmp/party1_adhar_front_4637_6a49081e4f019.png</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5"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Normal"/>
              <w:tabs>
                <w:tab w:val="clear" w:pos="720"/>
              </w:tabs>
              <w:bidi w:val="0"/>
              <w:spacing w:lineRule="auto" w:line="276"/>
              <w:ind w:hanging="0" w:left="0" w:right="0"/>
              <w:jc w:val="center"/>
              <w:rPr/>
            </w:pPr>
            <w:r>
              <w:rPr>
                <w:sz w:val="24"/>
              </w:rPr>
              <w:t>/home/fastagreements-app/htdocs/app.fastagreements.ai/storage/app/tmp/party1_adhar_front_4637_6a49081e4f019.png</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Normal"/>
              <w:tabs>
                <w:tab w:val="clear" w:pos="720"/>
              </w:tabs>
              <w:bidi w:val="0"/>
              <w:spacing w:lineRule="auto" w:line="276"/>
              <w:ind w:hanging="0" w:left="0" w:right="0"/>
              <w:jc w:val="center"/>
              <w:rPr>
                <w:rFonts w:ascii="Times New Roman" w:hAnsi="Times New Roman"/>
              </w:rPr>
            </w:pPr>
            <w:r>
              <w:rPr>
                <w:rFonts w:ascii="Times New Roman" w:hAnsi="Times New Roman"/>
                <w:sz w:val="24"/>
              </w:rPr>
              <w:t/>
              <w:pict>
                <v:shape type="#_x0000_t75" style="width:174.60317460317px;height:110px" stroked="f" filled="f">
                  <v:imagedata r:id="rId16" o:title=""/>
                </v:shape>
              </w:pict>
              <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/home/fastagreements-app/htdocs/app.fastagreements.ai/storage/app/tmp/party1_adhar_front_4637_6a49081e4f019.png</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174.60317460317px;height:110px" stroked="f" filled="f">
                  <v:imagedata r:id="rId17"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174.60317460317px;height:110px" stroked="f" filled="f">
                  <v:imagedata r:id="rId18"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174.60317460317px;height:110px" stroked="f" filled="f">
                  <v:imagedata r:id="rId19"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sz w:val="24"/>
        </w:rPr>
      </w:pPr>
      <w:r>
        <w:rPr>
          <w:sz w:val="24"/>
        </w:rPr>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7"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6_document.jpeg"/><Relationship Id="rId18" Type="http://schemas.openxmlformats.org/officeDocument/2006/relationships/image" Target="media/image_rId16_document.jpeg"/><Relationship Id="rId19" Type="http://schemas.openxmlformats.org/officeDocument/2006/relationships/image" Target="media/image_rId16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97</TotalTime>
  <Application>LibreOffice/26.2.1.2$Windows_X86_64 LibreOffice_project/620$Build-2</Application>
  <AppVersion>15.0000</AppVersion>
  <Pages>11</Pages>
  <Words>1113</Words>
  <Characters>5696</Characters>
  <CharactersWithSpaces>6719</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2026-07-04T18:48:00Z</dcterms:modified>
  <cp:revision>30</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