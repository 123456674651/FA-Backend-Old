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8"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174.43104352386px;height:110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43104352386px;height:110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43104352386px;height:110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44933920705px;height:110px" stroked="f" filled="f">
                  <v:imagedata r:id="rId20"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pict>
          <v:shape type="#_x0000_t75" style="width:174.43104352386px;height:110px" stroked="f" filled="f">
            <v:imagedata r:id="rId17" o:title=""/>
          </v:shape>
        </w:pict>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8"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81</TotalTime>
  <Application>LibreOffice/26.2.1.2$Windows_X86_64 LibreOffice_project/620$Build-2</Application>
  <AppVersion>15.0000</AppVersion>
  <Pages>11</Pages>
  <Words>1113</Words>
  <Characters>5672</Characters>
  <CharactersWithSpaces>6695</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2026-07-04T18:31:49Z</dcterms:modified>
  <cp:revision>23</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