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00px;height:126.12433862434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00px;height:126.12433862434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00px;height:126.12433862434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00px;height:126.11111111111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